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4" w:type="dxa"/>
        <w:tblLayout w:type="fixed"/>
        <w:tblCellMar>
          <w:left w:w="115" w:type="dxa"/>
          <w:right w:w="115" w:type="dxa"/>
        </w:tblCellMar>
        <w:tblLook w:val="04A0" w:firstRow="1" w:lastRow="0" w:firstColumn="1" w:lastColumn="0" w:noHBand="0" w:noVBand="1"/>
      </w:tblPr>
      <w:tblGrid>
        <w:gridCol w:w="3884"/>
        <w:gridCol w:w="720"/>
        <w:gridCol w:w="6470"/>
      </w:tblGrid>
      <w:tr w:rsidR="001B2ABD" w14:paraId="71870B8C" w14:textId="77777777" w:rsidTr="00FE2642">
        <w:trPr>
          <w:trHeight w:val="4410"/>
        </w:trPr>
        <w:tc>
          <w:tcPr>
            <w:tcW w:w="3884" w:type="dxa"/>
            <w:vAlign w:val="bottom"/>
          </w:tcPr>
          <w:p w14:paraId="4DB10C67" w14:textId="77777777" w:rsidR="001B2ABD" w:rsidRDefault="001B2ABD" w:rsidP="001B2ABD">
            <w:pPr>
              <w:tabs>
                <w:tab w:val="left" w:pos="990"/>
              </w:tabs>
              <w:jc w:val="center"/>
            </w:pPr>
            <w:r>
              <w:rPr>
                <w:noProof/>
              </w:rPr>
              <mc:AlternateContent>
                <mc:Choice Requires="wps">
                  <w:drawing>
                    <wp:inline distT="0" distB="0" distL="0" distR="0" wp14:anchorId="76E32116" wp14:editId="19BE9C01">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a:extLst>
                                    <a:ext uri="{28A0092B-C50C-407E-A947-70E740481C1C}">
                                      <a14:useLocalDpi xmlns:a14="http://schemas.microsoft.com/office/drawing/2010/main" val="0"/>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0E5EB432"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" strokecolor="#94b6d2 [3204]" strokeweight="5pt">
                      <v:fill r:id="rId7" o:title="" recolor="t" rotate="t" type="frame"/>
                      <v:stroke joinstyle="miter"/>
                      <w10:anchorlock/>
                    </v:oval>
                  </w:pict>
                </mc:Fallback>
              </mc:AlternateContent>
            </w:r>
          </w:p>
        </w:tc>
        <w:tc>
          <w:tcPr>
            <w:tcW w:w="720" w:type="dxa"/>
          </w:tcPr>
          <w:p w14:paraId="1C35A170" w14:textId="77777777" w:rsidR="001B2ABD" w:rsidRPr="00FE2642" w:rsidRDefault="001B2ABD" w:rsidP="000C45FF">
            <w:pPr>
              <w:tabs>
                <w:tab w:val="left" w:pos="990"/>
              </w:tabs>
              <w:rPr>
                <w:b/>
                <w:bCs/>
                <w:i/>
                <w:iCs/>
              </w:rPr>
            </w:pPr>
          </w:p>
        </w:tc>
        <w:tc>
          <w:tcPr>
            <w:tcW w:w="6470" w:type="dxa"/>
            <w:vAlign w:val="bottom"/>
          </w:tcPr>
          <w:p w14:paraId="507F0D3E" w14:textId="107301A7" w:rsidR="001B2ABD" w:rsidRPr="00FE2642" w:rsidRDefault="00FE2642" w:rsidP="001B2ABD">
            <w:pPr>
              <w:pStyle w:val="Title"/>
              <w:rPr>
                <w:b/>
                <w:bCs/>
                <w:i/>
                <w:iCs/>
              </w:rPr>
            </w:pPr>
            <w:r w:rsidRPr="00FE2642">
              <w:rPr>
                <w:b/>
                <w:bCs/>
                <w:i/>
                <w:iCs/>
              </w:rPr>
              <w:t>mohammed musaib</w:t>
            </w:r>
          </w:p>
          <w:p w14:paraId="352BEF45" w14:textId="4F019A8B" w:rsidR="001B2ABD" w:rsidRPr="00FE2642" w:rsidRDefault="009576C7" w:rsidP="001B2ABD">
            <w:pPr>
              <w:pStyle w:val="Subtitle"/>
              <w:rPr>
                <w:b/>
                <w:bCs/>
                <w:i/>
                <w:iCs/>
              </w:rPr>
            </w:pPr>
            <w:r>
              <w:rPr>
                <w:b/>
                <w:bCs/>
                <w:i/>
                <w:iCs/>
                <w:spacing w:val="0"/>
                <w:w w:val="100"/>
              </w:rPr>
              <w:t>Full Stack Developer</w:t>
            </w:r>
            <w:r w:rsidR="009201CD">
              <w:rPr>
                <w:b/>
                <w:bCs/>
                <w:i/>
                <w:iCs/>
                <w:spacing w:val="0"/>
                <w:w w:val="100"/>
              </w:rPr>
              <w:t>(intern)</w:t>
            </w:r>
          </w:p>
        </w:tc>
      </w:tr>
      <w:tr w:rsidR="001B2ABD" w14:paraId="52AB1337" w14:textId="77777777" w:rsidTr="00FE2642">
        <w:tc>
          <w:tcPr>
            <w:tcW w:w="3884" w:type="dxa"/>
          </w:tcPr>
          <w:sdt>
            <w:sdtPr>
              <w:id w:val="-1711873194"/>
              <w:placeholder>
                <w:docPart w:val="FDE022B8260C43838D50B221A98C932C"/>
              </w:placeholder>
              <w:temporary/>
              <w:showingPlcHdr/>
              <w15:appearance w15:val="hidden"/>
            </w:sdtPr>
            <w:sdtEndPr/>
            <w:sdtContent>
              <w:p w14:paraId="64D2DFC3" w14:textId="77777777" w:rsidR="001B2ABD" w:rsidRDefault="00036450" w:rsidP="00036450">
                <w:pPr>
                  <w:pStyle w:val="Heading3"/>
                </w:pPr>
                <w:r w:rsidRPr="00D5459D">
                  <w:t>Profile</w:t>
                </w:r>
              </w:p>
            </w:sdtContent>
          </w:sdt>
          <w:p w14:paraId="7736A6BD" w14:textId="4C9B4A08" w:rsidR="00036450" w:rsidRPr="009201CD" w:rsidRDefault="00FE2642" w:rsidP="00FE2642">
            <w:pPr>
              <w:rPr>
                <w:sz w:val="24"/>
                <w:szCs w:val="24"/>
              </w:rPr>
            </w:pPr>
            <w:r w:rsidRPr="009201CD">
              <w:rPr>
                <w:sz w:val="24"/>
                <w:szCs w:val="24"/>
              </w:rPr>
              <w:t>Computer Science student with experience in Python,React and MongoDB. I enjoy building practical projects and solving problems with clean and simple code. Looking for an intership where I can contribute to real work and grow as a developer.</w:t>
            </w:r>
          </w:p>
          <w:p w14:paraId="06A79B52" w14:textId="77777777" w:rsidR="00036450" w:rsidRPr="009201CD" w:rsidRDefault="00036450" w:rsidP="00036450">
            <w:pPr>
              <w:rPr>
                <w:sz w:val="24"/>
                <w:szCs w:val="24"/>
              </w:rPr>
            </w:pPr>
          </w:p>
          <w:sdt>
            <w:sdtPr>
              <w:id w:val="-1954003311"/>
              <w:placeholder>
                <w:docPart w:val="B40EBC3826CF49E98443E10E5A5FF982"/>
              </w:placeholder>
              <w:temporary/>
              <w:showingPlcHdr/>
              <w15:appearance w15:val="hidden"/>
            </w:sdtPr>
            <w:sdtEndPr/>
            <w:sdtContent>
              <w:p w14:paraId="66FE599A" w14:textId="77777777" w:rsidR="00036450" w:rsidRPr="00CB0055" w:rsidRDefault="00CB0055" w:rsidP="00CB0055">
                <w:pPr>
                  <w:pStyle w:val="Heading3"/>
                </w:pPr>
                <w:r w:rsidRPr="00CB0055">
                  <w:t>Contact</w:t>
                </w:r>
              </w:p>
            </w:sdtContent>
          </w:sdt>
          <w:sdt>
            <w:sdtPr>
              <w:id w:val="1111563247"/>
              <w:placeholder>
                <w:docPart w:val="84807DDFF8AF4555901C55DB69A974E4"/>
              </w:placeholder>
              <w:temporary/>
              <w:showingPlcHdr/>
              <w15:appearance w15:val="hidden"/>
            </w:sdtPr>
            <w:sdtEndPr/>
            <w:sdtContent>
              <w:p w14:paraId="46C0475B" w14:textId="77777777" w:rsidR="004D3011" w:rsidRDefault="004D3011" w:rsidP="004D3011">
                <w:r w:rsidRPr="009201CD">
                  <w:rPr>
                    <w:b/>
                    <w:bCs/>
                  </w:rPr>
                  <w:t>PHONE:</w:t>
                </w:r>
              </w:p>
            </w:sdtContent>
          </w:sdt>
          <w:p w14:paraId="597E42CD" w14:textId="54579A27" w:rsidR="004D3011" w:rsidRDefault="00FE2642" w:rsidP="004D3011">
            <w:r>
              <w:t>+91-8977302684</w:t>
            </w:r>
          </w:p>
          <w:p w14:paraId="5BD59D05" w14:textId="77777777" w:rsidR="004D3011" w:rsidRPr="004D3011" w:rsidRDefault="004D3011" w:rsidP="004D3011"/>
          <w:sdt>
            <w:sdtPr>
              <w:id w:val="67859272"/>
              <w:placeholder>
                <w:docPart w:val="A962A5C35EDC49F680EE8671E4B30C47"/>
              </w:placeholder>
              <w:temporary/>
              <w:showingPlcHdr/>
              <w15:appearance w15:val="hidden"/>
            </w:sdtPr>
            <w:sdtEndPr/>
            <w:sdtContent>
              <w:p w14:paraId="2CF5ADE5" w14:textId="77777777" w:rsidR="004D3011" w:rsidRDefault="004D3011" w:rsidP="004D3011">
                <w:r w:rsidRPr="004D3011">
                  <w:t>WEBSITE:</w:t>
                </w:r>
              </w:p>
            </w:sdtContent>
          </w:sdt>
          <w:sdt>
            <w:sdtPr>
              <w:id w:val="-720132143"/>
              <w:placeholder>
                <w:docPart w:val="C046442053A54DCAA06B58084DFA16DA"/>
              </w:placeholder>
              <w:temporary/>
              <w:showingPlcHdr/>
              <w15:appearance w15:val="hidden"/>
            </w:sdtPr>
            <w:sdtEndPr/>
            <w:sdtContent>
              <w:p w14:paraId="681D054D" w14:textId="77777777" w:rsidR="004D3011" w:rsidRDefault="00E4381A" w:rsidP="004D3011">
                <w:r>
                  <w:t>Website goes here</w:t>
                </w:r>
              </w:p>
            </w:sdtContent>
          </w:sdt>
          <w:p w14:paraId="3C615661" w14:textId="77777777" w:rsidR="004D3011" w:rsidRDefault="004D3011" w:rsidP="004D3011"/>
          <w:sdt>
            <w:sdtPr>
              <w:id w:val="-240260293"/>
              <w:placeholder>
                <w:docPart w:val="952B586C2B8E4B8CB4B54392409FF508"/>
              </w:placeholder>
              <w:temporary/>
              <w:showingPlcHdr/>
              <w15:appearance w15:val="hidden"/>
            </w:sdtPr>
            <w:sdtEndPr/>
            <w:sdtContent>
              <w:p w14:paraId="7D3BA74B" w14:textId="77777777" w:rsidR="004D3011" w:rsidRDefault="004D3011" w:rsidP="004D3011">
                <w:r w:rsidRPr="009201CD">
                  <w:rPr>
                    <w:b/>
                    <w:bCs/>
                  </w:rPr>
                  <w:t>EMAIL:</w:t>
                </w:r>
              </w:p>
            </w:sdtContent>
          </w:sdt>
          <w:p w14:paraId="748DE333" w14:textId="474244E9" w:rsidR="00036450" w:rsidRPr="00E4381A" w:rsidRDefault="009201CD" w:rsidP="004D3011">
            <w:pPr>
              <w:rPr>
                <w:rStyle w:val="Hyperlink"/>
              </w:rPr>
            </w:pPr>
            <w:r>
              <w:t>m</w:t>
            </w:r>
            <w:r w:rsidR="00FE2642">
              <w:t>ohammedmusaib651@gmail.com</w:t>
            </w:r>
          </w:p>
          <w:sdt>
            <w:sdtPr>
              <w:id w:val="-1444214663"/>
              <w:placeholder>
                <w:docPart w:val="5FC92825FBC347DABF7F57F23DC9AB11"/>
              </w:placeholder>
              <w:temporary/>
              <w:showingPlcHdr/>
              <w15:appearance w15:val="hidden"/>
            </w:sdtPr>
            <w:sdtEndPr/>
            <w:sdtContent>
              <w:p w14:paraId="02521E95" w14:textId="77777777" w:rsidR="004D3011" w:rsidRPr="00CB0055" w:rsidRDefault="00CB0055" w:rsidP="00CB0055">
                <w:pPr>
                  <w:pStyle w:val="Heading3"/>
                </w:pPr>
                <w:r w:rsidRPr="00CB0055">
                  <w:t>Hobbies</w:t>
                </w:r>
              </w:p>
            </w:sdtContent>
          </w:sdt>
          <w:p w14:paraId="72ED64BB" w14:textId="5DA0B000" w:rsidR="008F22D1" w:rsidRDefault="008F22D1" w:rsidP="004D3011">
            <w:pPr>
              <w:rPr>
                <w:sz w:val="28"/>
                <w:szCs w:val="28"/>
              </w:rPr>
            </w:pPr>
            <w:r>
              <w:rPr>
                <w:sz w:val="28"/>
                <w:szCs w:val="28"/>
              </w:rPr>
              <w:t>.Driving a</w:t>
            </w:r>
            <w:r w:rsidR="003A02E4">
              <w:rPr>
                <w:sz w:val="28"/>
                <w:szCs w:val="28"/>
              </w:rPr>
              <w:t>n</w:t>
            </w:r>
            <w:r>
              <w:rPr>
                <w:sz w:val="28"/>
                <w:szCs w:val="28"/>
              </w:rPr>
              <w:t>d exploring new places</w:t>
            </w:r>
          </w:p>
          <w:p w14:paraId="20A55E04" w14:textId="5A065028" w:rsidR="008F22D1" w:rsidRDefault="008F22D1" w:rsidP="004D3011">
            <w:pPr>
              <w:rPr>
                <w:sz w:val="28"/>
                <w:szCs w:val="28"/>
              </w:rPr>
            </w:pPr>
            <w:r>
              <w:rPr>
                <w:sz w:val="28"/>
                <w:szCs w:val="28"/>
              </w:rPr>
              <w:t xml:space="preserve">.Spending time with Family </w:t>
            </w:r>
          </w:p>
          <w:p w14:paraId="236BE1C5" w14:textId="66889412" w:rsidR="004D3011" w:rsidRPr="009201CD" w:rsidRDefault="009201CD" w:rsidP="004D3011">
            <w:pPr>
              <w:rPr>
                <w:sz w:val="28"/>
                <w:szCs w:val="28"/>
              </w:rPr>
            </w:pPr>
            <w:r>
              <w:rPr>
                <w:sz w:val="28"/>
                <w:szCs w:val="28"/>
              </w:rPr>
              <w:t>.</w:t>
            </w:r>
            <w:r w:rsidR="00FE2642" w:rsidRPr="009201CD">
              <w:rPr>
                <w:sz w:val="28"/>
                <w:szCs w:val="28"/>
              </w:rPr>
              <w:t>Builiding Small Projects</w:t>
            </w:r>
          </w:p>
          <w:p w14:paraId="7CC0F96A" w14:textId="4642D8A2" w:rsidR="004D3011" w:rsidRPr="009201CD" w:rsidRDefault="009201CD" w:rsidP="004D3011">
            <w:pPr>
              <w:rPr>
                <w:sz w:val="28"/>
                <w:szCs w:val="28"/>
              </w:rPr>
            </w:pPr>
            <w:r>
              <w:rPr>
                <w:sz w:val="28"/>
                <w:szCs w:val="28"/>
              </w:rPr>
              <w:t>.</w:t>
            </w:r>
            <w:r w:rsidR="00FE2642" w:rsidRPr="009201CD">
              <w:rPr>
                <w:sz w:val="28"/>
                <w:szCs w:val="28"/>
              </w:rPr>
              <w:t>Learning new tech</w:t>
            </w:r>
          </w:p>
          <w:p w14:paraId="122D46DB" w14:textId="74AEA0B1" w:rsidR="004D3011" w:rsidRPr="009201CD" w:rsidRDefault="009201CD" w:rsidP="004D3011">
            <w:pPr>
              <w:rPr>
                <w:sz w:val="28"/>
                <w:szCs w:val="28"/>
              </w:rPr>
            </w:pPr>
            <w:r>
              <w:rPr>
                <w:sz w:val="28"/>
                <w:szCs w:val="28"/>
              </w:rPr>
              <w:t>.</w:t>
            </w:r>
            <w:r w:rsidR="00FE2642" w:rsidRPr="009201CD">
              <w:rPr>
                <w:sz w:val="28"/>
                <w:szCs w:val="28"/>
              </w:rPr>
              <w:t>Fre</w:t>
            </w:r>
            <w:r w:rsidR="008F22D1">
              <w:rPr>
                <w:sz w:val="28"/>
                <w:szCs w:val="28"/>
              </w:rPr>
              <w:t>e</w:t>
            </w:r>
            <w:r w:rsidR="00FE2642" w:rsidRPr="009201CD">
              <w:rPr>
                <w:sz w:val="28"/>
                <w:szCs w:val="28"/>
              </w:rPr>
              <w:t>lancing</w:t>
            </w:r>
          </w:p>
          <w:p w14:paraId="6E03F009" w14:textId="2623D24D" w:rsidR="004D3011" w:rsidRPr="004D3011" w:rsidRDefault="009201CD" w:rsidP="004D3011">
            <w:r>
              <w:rPr>
                <w:sz w:val="28"/>
                <w:szCs w:val="28"/>
              </w:rPr>
              <w:t>.</w:t>
            </w:r>
            <w:r w:rsidR="00FE2642" w:rsidRPr="009201CD">
              <w:rPr>
                <w:sz w:val="28"/>
                <w:szCs w:val="28"/>
              </w:rPr>
              <w:t>Problem Solving</w:t>
            </w:r>
          </w:p>
        </w:tc>
        <w:tc>
          <w:tcPr>
            <w:tcW w:w="720" w:type="dxa"/>
          </w:tcPr>
          <w:p w14:paraId="281C771E" w14:textId="77777777" w:rsidR="001B2ABD" w:rsidRDefault="001B2ABD" w:rsidP="000C45FF">
            <w:pPr>
              <w:tabs>
                <w:tab w:val="left" w:pos="990"/>
              </w:tabs>
            </w:pPr>
          </w:p>
        </w:tc>
        <w:tc>
          <w:tcPr>
            <w:tcW w:w="6470" w:type="dxa"/>
          </w:tcPr>
          <w:sdt>
            <w:sdtPr>
              <w:id w:val="1049110328"/>
              <w:placeholder>
                <w:docPart w:val="D97ACFDC96E94BA5969F8E81DFB0D7DF"/>
              </w:placeholder>
              <w:temporary/>
              <w:showingPlcHdr/>
              <w15:appearance w15:val="hidden"/>
            </w:sdtPr>
            <w:sdtEndPr/>
            <w:sdtContent>
              <w:p w14:paraId="67127876" w14:textId="77777777" w:rsidR="001B2ABD" w:rsidRDefault="00E25A26" w:rsidP="00036450">
                <w:pPr>
                  <w:pStyle w:val="Heading2"/>
                </w:pPr>
                <w:r w:rsidRPr="00036450">
                  <w:t>EDUCATION</w:t>
                </w:r>
              </w:p>
            </w:sdtContent>
          </w:sdt>
          <w:p w14:paraId="167B266F" w14:textId="5172EBCE" w:rsidR="009576C7" w:rsidRPr="009576C7" w:rsidRDefault="008F22D1" w:rsidP="00B359E4">
            <w:pPr>
              <w:pStyle w:val="Date"/>
              <w:rPr>
                <w:b/>
                <w:bCs/>
              </w:rPr>
            </w:pPr>
            <w:r>
              <w:rPr>
                <w:b/>
                <w:bCs/>
              </w:rPr>
              <w:t>SSC-</w:t>
            </w:r>
            <w:r w:rsidR="009576C7" w:rsidRPr="009576C7">
              <w:rPr>
                <w:b/>
                <w:bCs/>
              </w:rPr>
              <w:t>[Stamford Grammer High School]</w:t>
            </w:r>
          </w:p>
          <w:p w14:paraId="19618512" w14:textId="79BDB87B" w:rsidR="00036450" w:rsidRDefault="00036450" w:rsidP="00B359E4">
            <w:pPr>
              <w:pStyle w:val="Date"/>
            </w:pPr>
            <w:r w:rsidRPr="00B359E4">
              <w:t xml:space="preserve"> </w:t>
            </w:r>
            <w:r w:rsidR="009576C7">
              <w:t xml:space="preserve">Aziz Bagh colony, </w:t>
            </w:r>
            <w:r w:rsidR="008F22D1">
              <w:t>S</w:t>
            </w:r>
            <w:r w:rsidR="009576C7">
              <w:t>haikpet Hyderabad.</w:t>
            </w:r>
          </w:p>
          <w:p w14:paraId="615DBCAF" w14:textId="0D7D7694" w:rsidR="00036450" w:rsidRDefault="009576C7" w:rsidP="00036450">
            <w:r>
              <w:t>GPA : 92%</w:t>
            </w:r>
          </w:p>
          <w:p w14:paraId="641C6508" w14:textId="0D183175" w:rsidR="00036450" w:rsidRPr="008F22D1" w:rsidRDefault="008F22D1" w:rsidP="008F22D1">
            <w:pPr>
              <w:rPr>
                <w:b/>
                <w:bCs/>
              </w:rPr>
            </w:pPr>
            <w:r w:rsidRPr="008F22D1">
              <w:rPr>
                <w:b/>
                <w:bCs/>
              </w:rPr>
              <w:t>IPE+Eamcet</w:t>
            </w:r>
            <w:r w:rsidRPr="008F22D1">
              <w:rPr>
                <w:b/>
                <w:bCs/>
              </w:rPr>
              <w:t>-</w:t>
            </w:r>
            <w:r w:rsidR="009576C7" w:rsidRPr="008F22D1">
              <w:rPr>
                <w:b/>
                <w:bCs/>
              </w:rPr>
              <w:t>[Narayana Junior College]</w:t>
            </w:r>
          </w:p>
          <w:p w14:paraId="7343BEE6" w14:textId="495C7780" w:rsidR="00036450" w:rsidRDefault="009576C7" w:rsidP="00036450">
            <w:r>
              <w:t>Mehdipatnam ,Hyderabad.</w:t>
            </w:r>
          </w:p>
          <w:p w14:paraId="484430F0" w14:textId="12EC3C0F" w:rsidR="008F22D1" w:rsidRDefault="008F22D1" w:rsidP="00036450">
            <w:r>
              <w:t>GPA :797</w:t>
            </w:r>
          </w:p>
          <w:p w14:paraId="08FF67E2" w14:textId="52F6C5DF" w:rsidR="00036450" w:rsidRDefault="009576C7" w:rsidP="00036450">
            <w:pPr>
              <w:pStyle w:val="Heading2"/>
            </w:pPr>
            <w:r>
              <w:t>Project experience</w:t>
            </w:r>
          </w:p>
          <w:p w14:paraId="6BC361E7" w14:textId="14C6BE06" w:rsidR="004D3011" w:rsidRPr="009576C7" w:rsidRDefault="009576C7" w:rsidP="004D3011">
            <w:pPr>
              <w:rPr>
                <w:b/>
                <w:bCs/>
                <w:sz w:val="20"/>
                <w:szCs w:val="20"/>
              </w:rPr>
            </w:pPr>
            <w:r w:rsidRPr="009576C7">
              <w:rPr>
                <w:b/>
                <w:bCs/>
                <w:sz w:val="20"/>
                <w:szCs w:val="20"/>
              </w:rPr>
              <w:t>Smart Course Hub</w:t>
            </w:r>
          </w:p>
          <w:p w14:paraId="418FC8B0" w14:textId="1E9CAE0B" w:rsidR="004D3011" w:rsidRDefault="000977AE" w:rsidP="00036450">
            <w:r w:rsidRPr="000977AE">
              <w:t>Designed and developed a course management platform with login, signup and an admin panel. Built the frontend using React with reusable components and clean UI flow. Integrated MongoDB for secure storage of user profiles, courses and admin data. Implemented structured navigation, form validation and responsive design suitable for real-world deployment.</w:t>
            </w:r>
          </w:p>
          <w:p w14:paraId="1B58C05A" w14:textId="0602A7AE" w:rsidR="000977AE" w:rsidRDefault="000977AE" w:rsidP="00036450">
            <w:pPr>
              <w:rPr>
                <w:b/>
                <w:bCs/>
                <w:sz w:val="20"/>
                <w:szCs w:val="20"/>
              </w:rPr>
            </w:pPr>
            <w:r w:rsidRPr="000977AE">
              <w:rPr>
                <w:b/>
                <w:bCs/>
                <w:sz w:val="20"/>
                <w:szCs w:val="20"/>
              </w:rPr>
              <w:t>Portfolio website</w:t>
            </w:r>
          </w:p>
          <w:p w14:paraId="713AD886" w14:textId="3F7188EC" w:rsidR="000977AE" w:rsidRPr="000977AE" w:rsidRDefault="000977AE" w:rsidP="00036450">
            <w:pPr>
              <w:rPr>
                <w:sz w:val="24"/>
                <w:szCs w:val="24"/>
              </w:rPr>
            </w:pPr>
            <w:r w:rsidRPr="000977AE">
              <w:rPr>
                <w:sz w:val="24"/>
                <w:szCs w:val="24"/>
              </w:rPr>
              <w:t>Built a course management platform with login, signup and an admin panel. Developed the frontend in React with reusable UI components and clear navigation flow. Integrated MongoDB for user and course data. Added form validation, responsive design and a structured dashboard suitable for real project environments.</w:t>
            </w:r>
          </w:p>
          <w:sdt>
            <w:sdtPr>
              <w:id w:val="1669594239"/>
              <w:placeholder>
                <w:docPart w:val="B1F732BA7EE74331BAD5A3142358D67B"/>
              </w:placeholder>
              <w:temporary/>
              <w:showingPlcHdr/>
              <w15:appearance w15:val="hidden"/>
            </w:sdtPr>
            <w:sdtEndPr/>
            <w:sdtContent>
              <w:p w14:paraId="4412E5D3" w14:textId="77777777" w:rsidR="00036450" w:rsidRDefault="00180329" w:rsidP="00036450">
                <w:pPr>
                  <w:pStyle w:val="Heading2"/>
                </w:pPr>
                <w:r w:rsidRPr="00036450">
                  <w:rPr>
                    <w:rStyle w:val="Heading2Char"/>
                    <w:b/>
                    <w:bCs/>
                    <w:caps/>
                  </w:rPr>
                  <w:t>SKILLS</w:t>
                </w:r>
              </w:p>
            </w:sdtContent>
          </w:sdt>
          <w:p w14:paraId="240799FC" w14:textId="77777777" w:rsidR="00036450" w:rsidRPr="004D3011" w:rsidRDefault="00112054" w:rsidP="004D3011">
            <w:pPr>
              <w:rPr>
                <w:color w:val="FFFFFF" w:themeColor="background1"/>
              </w:rPr>
            </w:pPr>
            <w:r w:rsidRPr="00B90CEF">
              <w:rPr>
                <w:noProof/>
                <w:color w:val="000000" w:themeColor="text1"/>
              </w:rPr>
              <w:drawing>
                <wp:inline distT="0" distB="0" distL="0" distR="0" wp14:anchorId="7FE04D04" wp14:editId="1BEA5172">
                  <wp:extent cx="3756660" cy="1257300"/>
                  <wp:effectExtent l="0" t="0" r="1524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bl>
    <w:p w14:paraId="080D0771" w14:textId="77777777" w:rsidR="003A02E4" w:rsidRDefault="003A02E4" w:rsidP="000C45FF">
      <w:pPr>
        <w:tabs>
          <w:tab w:val="left" w:pos="990"/>
        </w:tabs>
      </w:pPr>
    </w:p>
    <w:sectPr w:rsidR="0043117B" w:rsidSect="000C45FF">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5F9A" w14:textId="77777777" w:rsidR="00FE2642" w:rsidRDefault="00FE2642" w:rsidP="000C45FF">
      <w:r>
        <w:separator/>
      </w:r>
    </w:p>
  </w:endnote>
  <w:endnote w:type="continuationSeparator" w:id="0">
    <w:p w14:paraId="677F6EEA" w14:textId="77777777" w:rsidR="00FE2642" w:rsidRDefault="00FE2642"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434B0" w14:textId="77777777" w:rsidR="00FE2642" w:rsidRDefault="00FE2642" w:rsidP="000C45FF">
      <w:r>
        <w:separator/>
      </w:r>
    </w:p>
  </w:footnote>
  <w:footnote w:type="continuationSeparator" w:id="0">
    <w:p w14:paraId="63C5EFB2" w14:textId="77777777" w:rsidR="00FE2642" w:rsidRDefault="00FE2642"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013A" w14:textId="77777777" w:rsidR="000C45FF" w:rsidRDefault="000C45FF">
    <w:pPr>
      <w:pStyle w:val="Header"/>
    </w:pPr>
    <w:r>
      <w:rPr>
        <w:noProof/>
      </w:rPr>
      <w:drawing>
        <wp:anchor distT="0" distB="0" distL="114300" distR="114300" simplePos="0" relativeHeight="251658240" behindDoc="1" locked="0" layoutInCell="1" allowOverlap="1" wp14:anchorId="0E2BCAE3" wp14:editId="4113275A">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42"/>
    <w:rsid w:val="00036450"/>
    <w:rsid w:val="00094499"/>
    <w:rsid w:val="000977AE"/>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407A"/>
    <w:rsid w:val="003156FC"/>
    <w:rsid w:val="003254B5"/>
    <w:rsid w:val="0037121F"/>
    <w:rsid w:val="003910D8"/>
    <w:rsid w:val="003A02E4"/>
    <w:rsid w:val="003A6B7D"/>
    <w:rsid w:val="003B06CA"/>
    <w:rsid w:val="004071FC"/>
    <w:rsid w:val="00445947"/>
    <w:rsid w:val="004813B3"/>
    <w:rsid w:val="00496591"/>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853E82"/>
    <w:rsid w:val="008F22D1"/>
    <w:rsid w:val="009201CD"/>
    <w:rsid w:val="009260CD"/>
    <w:rsid w:val="00940A66"/>
    <w:rsid w:val="00952C25"/>
    <w:rsid w:val="009576C7"/>
    <w:rsid w:val="00A2118D"/>
    <w:rsid w:val="00AD0A50"/>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60274"/>
    <w:rsid w:val="00F77FB9"/>
    <w:rsid w:val="00FB068F"/>
    <w:rsid w:val="00FE26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5E28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8F22D1"/>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sung\AppData\Roaming\Microsoft\Templates\Bold%20modern%20resum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Python</c:v>
                </c:pt>
                <c:pt idx="1">
                  <c:v>React</c:v>
                </c:pt>
                <c:pt idx="2">
                  <c:v>MongoDB</c:v>
                </c:pt>
              </c:strCache>
            </c:strRef>
          </c:cat>
          <c:val>
            <c:numRef>
              <c:f>Sheet1!$B$2:$B$4</c:f>
              <c:numCache>
                <c:formatCode>General</c:formatCode>
                <c:ptCount val="3"/>
                <c:pt idx="0">
                  <c:v>100</c:v>
                </c:pt>
                <c:pt idx="1">
                  <c:v>80</c:v>
                </c:pt>
                <c:pt idx="2">
                  <c:v>90</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182"/>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E022B8260C43838D50B221A98C932C"/>
        <w:category>
          <w:name w:val="General"/>
          <w:gallery w:val="placeholder"/>
        </w:category>
        <w:types>
          <w:type w:val="bbPlcHdr"/>
        </w:types>
        <w:behaviors>
          <w:behavior w:val="content"/>
        </w:behaviors>
        <w:guid w:val="{529EEB21-7EF0-4922-A675-62E7C342793A}"/>
      </w:docPartPr>
      <w:docPartBody>
        <w:p w:rsidR="005A349B" w:rsidRDefault="005A349B">
          <w:pPr>
            <w:pStyle w:val="FDE022B8260C43838D50B221A98C932C"/>
          </w:pPr>
          <w:r w:rsidRPr="00D5459D">
            <w:t>Profile</w:t>
          </w:r>
        </w:p>
      </w:docPartBody>
    </w:docPart>
    <w:docPart>
      <w:docPartPr>
        <w:name w:val="B40EBC3826CF49E98443E10E5A5FF982"/>
        <w:category>
          <w:name w:val="General"/>
          <w:gallery w:val="placeholder"/>
        </w:category>
        <w:types>
          <w:type w:val="bbPlcHdr"/>
        </w:types>
        <w:behaviors>
          <w:behavior w:val="content"/>
        </w:behaviors>
        <w:guid w:val="{81EF1844-C309-4113-86FC-0B256299E823}"/>
      </w:docPartPr>
      <w:docPartBody>
        <w:p w:rsidR="005A349B" w:rsidRDefault="005A349B">
          <w:pPr>
            <w:pStyle w:val="B40EBC3826CF49E98443E10E5A5FF982"/>
          </w:pPr>
          <w:r w:rsidRPr="00CB0055">
            <w:t>Contact</w:t>
          </w:r>
        </w:p>
      </w:docPartBody>
    </w:docPart>
    <w:docPart>
      <w:docPartPr>
        <w:name w:val="84807DDFF8AF4555901C55DB69A974E4"/>
        <w:category>
          <w:name w:val="General"/>
          <w:gallery w:val="placeholder"/>
        </w:category>
        <w:types>
          <w:type w:val="bbPlcHdr"/>
        </w:types>
        <w:behaviors>
          <w:behavior w:val="content"/>
        </w:behaviors>
        <w:guid w:val="{47707BFC-EBDC-4F16-92EC-185CCB2E5B3D}"/>
      </w:docPartPr>
      <w:docPartBody>
        <w:p w:rsidR="005A349B" w:rsidRDefault="005A349B">
          <w:pPr>
            <w:pStyle w:val="84807DDFF8AF4555901C55DB69A974E4"/>
          </w:pPr>
          <w:r w:rsidRPr="004D3011">
            <w:t>PHONE:</w:t>
          </w:r>
        </w:p>
      </w:docPartBody>
    </w:docPart>
    <w:docPart>
      <w:docPartPr>
        <w:name w:val="A962A5C35EDC49F680EE8671E4B30C47"/>
        <w:category>
          <w:name w:val="General"/>
          <w:gallery w:val="placeholder"/>
        </w:category>
        <w:types>
          <w:type w:val="bbPlcHdr"/>
        </w:types>
        <w:behaviors>
          <w:behavior w:val="content"/>
        </w:behaviors>
        <w:guid w:val="{F21B4B04-0AC1-493B-9903-2D5164A2FF61}"/>
      </w:docPartPr>
      <w:docPartBody>
        <w:p w:rsidR="005A349B" w:rsidRDefault="005A349B">
          <w:pPr>
            <w:pStyle w:val="A962A5C35EDC49F680EE8671E4B30C47"/>
          </w:pPr>
          <w:r w:rsidRPr="004D3011">
            <w:t>WEBSITE:</w:t>
          </w:r>
        </w:p>
      </w:docPartBody>
    </w:docPart>
    <w:docPart>
      <w:docPartPr>
        <w:name w:val="C046442053A54DCAA06B58084DFA16DA"/>
        <w:category>
          <w:name w:val="General"/>
          <w:gallery w:val="placeholder"/>
        </w:category>
        <w:types>
          <w:type w:val="bbPlcHdr"/>
        </w:types>
        <w:behaviors>
          <w:behavior w:val="content"/>
        </w:behaviors>
        <w:guid w:val="{8720E928-E1EC-45BA-AF8A-9C78B8E900A6}"/>
      </w:docPartPr>
      <w:docPartBody>
        <w:p w:rsidR="005A349B" w:rsidRDefault="005A349B">
          <w:pPr>
            <w:pStyle w:val="C046442053A54DCAA06B58084DFA16DA"/>
          </w:pPr>
          <w:r>
            <w:t>Website goes here</w:t>
          </w:r>
        </w:p>
      </w:docPartBody>
    </w:docPart>
    <w:docPart>
      <w:docPartPr>
        <w:name w:val="952B586C2B8E4B8CB4B54392409FF508"/>
        <w:category>
          <w:name w:val="General"/>
          <w:gallery w:val="placeholder"/>
        </w:category>
        <w:types>
          <w:type w:val="bbPlcHdr"/>
        </w:types>
        <w:behaviors>
          <w:behavior w:val="content"/>
        </w:behaviors>
        <w:guid w:val="{2AE7D332-27A8-4F06-830E-2AE972DE9327}"/>
      </w:docPartPr>
      <w:docPartBody>
        <w:p w:rsidR="005A349B" w:rsidRDefault="005A349B">
          <w:pPr>
            <w:pStyle w:val="952B586C2B8E4B8CB4B54392409FF508"/>
          </w:pPr>
          <w:r w:rsidRPr="004D3011">
            <w:t>EMAIL:</w:t>
          </w:r>
        </w:p>
      </w:docPartBody>
    </w:docPart>
    <w:docPart>
      <w:docPartPr>
        <w:name w:val="5FC92825FBC347DABF7F57F23DC9AB11"/>
        <w:category>
          <w:name w:val="General"/>
          <w:gallery w:val="placeholder"/>
        </w:category>
        <w:types>
          <w:type w:val="bbPlcHdr"/>
        </w:types>
        <w:behaviors>
          <w:behavior w:val="content"/>
        </w:behaviors>
        <w:guid w:val="{A20D4CB6-16A4-438D-A40B-A197BAB01918}"/>
      </w:docPartPr>
      <w:docPartBody>
        <w:p w:rsidR="005A349B" w:rsidRDefault="005A349B">
          <w:pPr>
            <w:pStyle w:val="5FC92825FBC347DABF7F57F23DC9AB11"/>
          </w:pPr>
          <w:r w:rsidRPr="00CB0055">
            <w:t>Hobbies</w:t>
          </w:r>
        </w:p>
      </w:docPartBody>
    </w:docPart>
    <w:docPart>
      <w:docPartPr>
        <w:name w:val="D97ACFDC96E94BA5969F8E81DFB0D7DF"/>
        <w:category>
          <w:name w:val="General"/>
          <w:gallery w:val="placeholder"/>
        </w:category>
        <w:types>
          <w:type w:val="bbPlcHdr"/>
        </w:types>
        <w:behaviors>
          <w:behavior w:val="content"/>
        </w:behaviors>
        <w:guid w:val="{52399DE0-6479-4F1A-97B1-05946DD00168}"/>
      </w:docPartPr>
      <w:docPartBody>
        <w:p w:rsidR="005A349B" w:rsidRDefault="005A349B">
          <w:pPr>
            <w:pStyle w:val="D97ACFDC96E94BA5969F8E81DFB0D7DF"/>
          </w:pPr>
          <w:r w:rsidRPr="00036450">
            <w:t>EDUCATION</w:t>
          </w:r>
        </w:p>
      </w:docPartBody>
    </w:docPart>
    <w:docPart>
      <w:docPartPr>
        <w:name w:val="B1F732BA7EE74331BAD5A3142358D67B"/>
        <w:category>
          <w:name w:val="General"/>
          <w:gallery w:val="placeholder"/>
        </w:category>
        <w:types>
          <w:type w:val="bbPlcHdr"/>
        </w:types>
        <w:behaviors>
          <w:behavior w:val="content"/>
        </w:behaviors>
        <w:guid w:val="{3448145B-59F5-469D-A915-86121B583702}"/>
      </w:docPartPr>
      <w:docPartBody>
        <w:p w:rsidR="005A349B" w:rsidRDefault="005A349B">
          <w:pPr>
            <w:pStyle w:val="B1F732BA7EE74331BAD5A3142358D67B"/>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9B"/>
    <w:rsid w:val="005A349B"/>
    <w:rsid w:val="00853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CF0A26C547465890C2CD424EA93830">
    <w:name w:val="DCCF0A26C547465890C2CD424EA93830"/>
  </w:style>
  <w:style w:type="paragraph" w:customStyle="1" w:styleId="C32C8603E2984E658A794B2E4C20CA29">
    <w:name w:val="C32C8603E2984E658A794B2E4C20CA29"/>
  </w:style>
  <w:style w:type="paragraph" w:customStyle="1" w:styleId="FDE022B8260C43838D50B221A98C932C">
    <w:name w:val="FDE022B8260C43838D50B221A98C932C"/>
  </w:style>
  <w:style w:type="paragraph" w:customStyle="1" w:styleId="55A476E92E6442DA9F60BE8B36722698">
    <w:name w:val="55A476E92E6442DA9F60BE8B36722698"/>
  </w:style>
  <w:style w:type="paragraph" w:customStyle="1" w:styleId="B40EBC3826CF49E98443E10E5A5FF982">
    <w:name w:val="B40EBC3826CF49E98443E10E5A5FF982"/>
  </w:style>
  <w:style w:type="paragraph" w:customStyle="1" w:styleId="84807DDFF8AF4555901C55DB69A974E4">
    <w:name w:val="84807DDFF8AF4555901C55DB69A974E4"/>
  </w:style>
  <w:style w:type="paragraph" w:customStyle="1" w:styleId="9B3BAD9247EB4EF6B19846B198A88938">
    <w:name w:val="9B3BAD9247EB4EF6B19846B198A88938"/>
  </w:style>
  <w:style w:type="paragraph" w:customStyle="1" w:styleId="A962A5C35EDC49F680EE8671E4B30C47">
    <w:name w:val="A962A5C35EDC49F680EE8671E4B30C47"/>
  </w:style>
  <w:style w:type="paragraph" w:customStyle="1" w:styleId="C046442053A54DCAA06B58084DFA16DA">
    <w:name w:val="C046442053A54DCAA06B58084DFA16DA"/>
  </w:style>
  <w:style w:type="paragraph" w:customStyle="1" w:styleId="952B586C2B8E4B8CB4B54392409FF508">
    <w:name w:val="952B586C2B8E4B8CB4B54392409FF508"/>
  </w:style>
  <w:style w:type="character" w:styleId="Hyperlink">
    <w:name w:val="Hyperlink"/>
    <w:basedOn w:val="DefaultParagraphFont"/>
    <w:uiPriority w:val="99"/>
    <w:unhideWhenUsed/>
    <w:rPr>
      <w:color w:val="BF4E14" w:themeColor="accent2" w:themeShade="BF"/>
      <w:u w:val="single"/>
    </w:rPr>
  </w:style>
  <w:style w:type="paragraph" w:customStyle="1" w:styleId="AC4D423BFE0D41628C16597562D5BE9A">
    <w:name w:val="AC4D423BFE0D41628C16597562D5BE9A"/>
  </w:style>
  <w:style w:type="paragraph" w:customStyle="1" w:styleId="5FC92825FBC347DABF7F57F23DC9AB11">
    <w:name w:val="5FC92825FBC347DABF7F57F23DC9AB11"/>
  </w:style>
  <w:style w:type="paragraph" w:customStyle="1" w:styleId="705512F1C122476EAB6906B44A3C3669">
    <w:name w:val="705512F1C122476EAB6906B44A3C3669"/>
  </w:style>
  <w:style w:type="paragraph" w:customStyle="1" w:styleId="AD4D6B0258CA4A34917FEE2F6346E1FB">
    <w:name w:val="AD4D6B0258CA4A34917FEE2F6346E1FB"/>
  </w:style>
  <w:style w:type="paragraph" w:customStyle="1" w:styleId="5CB8DED7A6B64ADDB904853E030432AF">
    <w:name w:val="5CB8DED7A6B64ADDB904853E030432AF"/>
  </w:style>
  <w:style w:type="paragraph" w:customStyle="1" w:styleId="C933E385927F4F6DAE48B0AE8FF0AADF">
    <w:name w:val="C933E385927F4F6DAE48B0AE8FF0AADF"/>
  </w:style>
  <w:style w:type="paragraph" w:customStyle="1" w:styleId="D97ACFDC96E94BA5969F8E81DFB0D7DF">
    <w:name w:val="D97ACFDC96E94BA5969F8E81DFB0D7DF"/>
  </w:style>
  <w:style w:type="paragraph" w:customStyle="1" w:styleId="B001422E8EFB407382287C219E8C8D2B">
    <w:name w:val="B001422E8EFB407382287C219E8C8D2B"/>
  </w:style>
  <w:style w:type="paragraph" w:customStyle="1" w:styleId="5A262C14BD014D99B3FF43FCF52B8794">
    <w:name w:val="5A262C14BD014D99B3FF43FCF52B8794"/>
  </w:style>
  <w:style w:type="paragraph" w:customStyle="1" w:styleId="D93104AE41714FBC8C8BFAE088CF4B15">
    <w:name w:val="D93104AE41714FBC8C8BFAE088CF4B15"/>
  </w:style>
  <w:style w:type="paragraph" w:customStyle="1" w:styleId="5887F49BB8E840A29D47E03DB3E48FAE">
    <w:name w:val="5887F49BB8E840A29D47E03DB3E48FAE"/>
  </w:style>
  <w:style w:type="paragraph" w:customStyle="1" w:styleId="12EE145D7EA3429FB59F3D3ABB39FA08">
    <w:name w:val="12EE145D7EA3429FB59F3D3ABB39FA08"/>
  </w:style>
  <w:style w:type="paragraph" w:customStyle="1" w:styleId="22122E0D9C864E78987ADB4BE39CE387">
    <w:name w:val="22122E0D9C864E78987ADB4BE39CE387"/>
  </w:style>
  <w:style w:type="paragraph" w:customStyle="1" w:styleId="0142760B0AF84998A9462246503A074D">
    <w:name w:val="0142760B0AF84998A9462246503A074D"/>
  </w:style>
  <w:style w:type="paragraph" w:customStyle="1" w:styleId="FCACBB6776214C8296515611E3BDE754">
    <w:name w:val="FCACBB6776214C8296515611E3BDE754"/>
  </w:style>
  <w:style w:type="paragraph" w:customStyle="1" w:styleId="E9606EF1CC31449EB07CBFD601949979">
    <w:name w:val="E9606EF1CC31449EB07CBFD601949979"/>
  </w:style>
  <w:style w:type="paragraph" w:customStyle="1" w:styleId="FA79EF0715DF4BC6B59D97B6D58AE0B5">
    <w:name w:val="FA79EF0715DF4BC6B59D97B6D58AE0B5"/>
  </w:style>
  <w:style w:type="paragraph" w:customStyle="1" w:styleId="3B6166F4CB614143B581728B7AEA3544">
    <w:name w:val="3B6166F4CB614143B581728B7AEA3544"/>
  </w:style>
  <w:style w:type="paragraph" w:customStyle="1" w:styleId="C8E068E4E14547B1A9D85E5EDAC3289E">
    <w:name w:val="C8E068E4E14547B1A9D85E5EDAC3289E"/>
  </w:style>
  <w:style w:type="paragraph" w:customStyle="1" w:styleId="3B11FDB646A1477B84E87F754532279A">
    <w:name w:val="3B11FDB646A1477B84E87F754532279A"/>
  </w:style>
  <w:style w:type="paragraph" w:customStyle="1" w:styleId="C37DBA39007445C0961A6FACFBA26D4E">
    <w:name w:val="C37DBA39007445C0961A6FACFBA26D4E"/>
  </w:style>
  <w:style w:type="paragraph" w:customStyle="1" w:styleId="7B8B99566F7D4FDEB710FA9D5810F6B1">
    <w:name w:val="7B8B99566F7D4FDEB710FA9D5810F6B1"/>
  </w:style>
  <w:style w:type="paragraph" w:customStyle="1" w:styleId="8F217F7A812B44CAB42B4EF121AC6B4F">
    <w:name w:val="8F217F7A812B44CAB42B4EF121AC6B4F"/>
  </w:style>
  <w:style w:type="paragraph" w:customStyle="1" w:styleId="DBC6C059DB0E44D69584B7275A2F033B">
    <w:name w:val="DBC6C059DB0E44D69584B7275A2F033B"/>
  </w:style>
  <w:style w:type="paragraph" w:customStyle="1" w:styleId="EAF4DC6228A8434D9719F595CE062915">
    <w:name w:val="EAF4DC6228A8434D9719F595CE062915"/>
  </w:style>
  <w:style w:type="paragraph" w:customStyle="1" w:styleId="9AEE4674250B48598589E81934C476D5">
    <w:name w:val="9AEE4674250B48598589E81934C476D5"/>
  </w:style>
  <w:style w:type="paragraph" w:customStyle="1" w:styleId="8CE30387FAF74C49842C95010F21068B">
    <w:name w:val="8CE30387FAF74C49842C95010F21068B"/>
  </w:style>
  <w:style w:type="paragraph" w:customStyle="1" w:styleId="79180D0E59A94D569CBDA7C81755FA2F">
    <w:name w:val="79180D0E59A94D569CBDA7C81755FA2F"/>
  </w:style>
  <w:style w:type="paragraph" w:customStyle="1" w:styleId="7E20707DD68846D59E1D15AED84D9B8D">
    <w:name w:val="7E20707DD68846D59E1D15AED84D9B8D"/>
  </w:style>
  <w:style w:type="paragraph" w:customStyle="1" w:styleId="24500E46EEAC4B19A9354DA221015F77">
    <w:name w:val="24500E46EEAC4B19A9354DA221015F77"/>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2"/>
      <w:szCs w:val="26"/>
      <w:lang w:val="en-US" w:eastAsia="ja-JP"/>
      <w14:ligatures w14:val="none"/>
    </w:rPr>
  </w:style>
  <w:style w:type="paragraph" w:customStyle="1" w:styleId="B1F732BA7EE74331BAD5A3142358D67B">
    <w:name w:val="B1F732BA7EE74331BAD5A3142358D6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Bold modern resume</Template>
  <TotalTime>0</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2025-12-12T16:09:00Z</dcterms:created>
  <dcterms:modified xsi:type="dcterms:W3CDTF">2025-12-12T17:12:00Z</dcterms:modified>
</cp:coreProperties>
</file>